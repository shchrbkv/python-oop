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7FD4A" w14:textId="77777777" w:rsidR="002F5AB1" w:rsidRPr="00D736DF" w:rsidRDefault="002F5AB1" w:rsidP="002F5AB1">
      <w:pPr>
        <w:rPr>
          <w:rFonts w:cs="Times New Roman"/>
          <w:noProof/>
        </w:rPr>
      </w:pPr>
      <w:r w:rsidRPr="00D736DF">
        <w:rPr>
          <w:rFonts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9E7F176" wp14:editId="2226F796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CC6D8" w14:textId="77777777" w:rsidR="002F5AB1" w:rsidRPr="00D736DF" w:rsidRDefault="002F5AB1" w:rsidP="002F5AB1">
      <w:pPr>
        <w:spacing w:after="0"/>
        <w:rPr>
          <w:rFonts w:cs="Times New Roman"/>
        </w:rPr>
      </w:pPr>
    </w:p>
    <w:p w14:paraId="4D950078" w14:textId="77777777" w:rsidR="002F5AB1" w:rsidRPr="00D736DF" w:rsidRDefault="002F5AB1" w:rsidP="002F5AB1">
      <w:pPr>
        <w:spacing w:after="0"/>
        <w:jc w:val="center"/>
        <w:rPr>
          <w:rFonts w:cs="Times New Roman"/>
        </w:rPr>
      </w:pPr>
      <w:r w:rsidRPr="00D736DF">
        <w:rPr>
          <w:rFonts w:cs="Times New Roman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83FD7AE" w14:textId="77777777" w:rsidR="002F5AB1" w:rsidRPr="00D736DF" w:rsidRDefault="002F5AB1" w:rsidP="002F5AB1">
      <w:pPr>
        <w:spacing w:after="2000"/>
        <w:jc w:val="center"/>
        <w:rPr>
          <w:rFonts w:cs="Times New Roman"/>
        </w:rPr>
      </w:pPr>
      <w:r w:rsidRPr="00D736DF">
        <w:rPr>
          <w:rFonts w:cs="Times New Roman"/>
        </w:rPr>
        <w:t>Кафедра программных систем</w:t>
      </w:r>
    </w:p>
    <w:p w14:paraId="7442111D" w14:textId="38741953" w:rsidR="00F37F19" w:rsidRPr="00BA3165" w:rsidRDefault="00BA3165" w:rsidP="000410EB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40"/>
          <w:szCs w:val="40"/>
        </w:rPr>
        <w:t>Домашнее задание</w:t>
      </w:r>
    </w:p>
    <w:sdt>
      <w:sdtPr>
        <w:rPr>
          <w:rFonts w:cs="Times New Roman"/>
          <w:b/>
          <w:sz w:val="40"/>
          <w:szCs w:val="40"/>
        </w:rPr>
        <w:id w:val="-63487606"/>
        <w:placeholder>
          <w:docPart w:val="44A815F394BBEC4DAA23B13A586735E4"/>
        </w:placeholder>
      </w:sdtPr>
      <w:sdtEndPr/>
      <w:sdtContent>
        <w:p w14:paraId="25977CBF" w14:textId="6510BE11" w:rsidR="00F37F19" w:rsidRPr="00D736DF" w:rsidRDefault="00481916" w:rsidP="005815F3">
          <w:pPr>
            <w:spacing w:after="2400"/>
            <w:jc w:val="center"/>
            <w:rPr>
              <w:rFonts w:cs="Times New Roman"/>
              <w:b/>
              <w:sz w:val="40"/>
              <w:szCs w:val="40"/>
            </w:rPr>
          </w:pPr>
          <w:r w:rsidRPr="00481916">
            <w:rPr>
              <w:rFonts w:cs="Times New Roman"/>
              <w:b/>
              <w:sz w:val="40"/>
              <w:szCs w:val="40"/>
            </w:rPr>
            <w:t>Построение и исследование программной системы на основе шаблонов проектирования</w:t>
          </w:r>
        </w:p>
      </w:sdtContent>
    </w:sdt>
    <w:p w14:paraId="008462B6" w14:textId="0C3192BA" w:rsidR="00030F38" w:rsidRPr="00030F38" w:rsidRDefault="000410EB" w:rsidP="00030F38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Выполнил: </w:t>
      </w:r>
      <w:r w:rsidR="00030F38" w:rsidRPr="00030F38">
        <w:rPr>
          <w:rFonts w:cs="Times New Roman"/>
          <w:szCs w:val="28"/>
        </w:rPr>
        <w:t>Щербаков A. А.</w:t>
      </w:r>
    </w:p>
    <w:p w14:paraId="6BE651D9" w14:textId="7DA9A741" w:rsidR="005815F3" w:rsidRPr="00D736DF" w:rsidRDefault="000410EB" w:rsidP="000410EB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Группа № </w:t>
      </w:r>
      <w:sdt>
        <w:sdtPr>
          <w:rPr>
            <w:rFonts w:cs="Times New Roman"/>
            <w:szCs w:val="28"/>
          </w:rPr>
          <w:id w:val="1333804041"/>
          <w:placeholder>
            <w:docPart w:val="B243553F6A641148ADF1101B6D932E6A"/>
          </w:placeholder>
        </w:sdtPr>
        <w:sdtEndPr/>
        <w:sdtContent>
          <w:r w:rsidR="00D97DD4">
            <w:rPr>
              <w:rFonts w:cs="Times New Roman"/>
              <w:szCs w:val="28"/>
              <w:lang w:val="en-US"/>
            </w:rPr>
            <w:t>K</w:t>
          </w:r>
          <w:r w:rsidR="00435F16" w:rsidRPr="00BA3165">
            <w:rPr>
              <w:rFonts w:cs="Times New Roman"/>
              <w:szCs w:val="28"/>
            </w:rPr>
            <w:t>33202</w:t>
          </w:r>
        </w:sdtContent>
      </w:sdt>
    </w:p>
    <w:p w14:paraId="4B1BBEA4" w14:textId="64D6AD61" w:rsidR="00030F38" w:rsidRDefault="00030F38" w:rsidP="00B513DB">
      <w:pPr>
        <w:spacing w:after="0"/>
        <w:jc w:val="right"/>
        <w:rPr>
          <w:rFonts w:cs="Times New Roman"/>
          <w:szCs w:val="28"/>
        </w:rPr>
      </w:pPr>
    </w:p>
    <w:p w14:paraId="1AC64AD7" w14:textId="77777777" w:rsidR="00BA3165" w:rsidRDefault="00BA3165" w:rsidP="00B513DB">
      <w:pPr>
        <w:spacing w:after="0"/>
        <w:jc w:val="right"/>
        <w:rPr>
          <w:rFonts w:cs="Times New Roman"/>
          <w:szCs w:val="28"/>
        </w:rPr>
      </w:pPr>
    </w:p>
    <w:p w14:paraId="7DDEE4FE" w14:textId="44CC1A23" w:rsidR="000410EB" w:rsidRPr="00BA3165" w:rsidRDefault="000410EB" w:rsidP="00B513DB">
      <w:pPr>
        <w:spacing w:after="0"/>
        <w:jc w:val="right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 xml:space="preserve">Проверил: </w:t>
      </w:r>
      <w:r w:rsidR="00BA3165">
        <w:rPr>
          <w:rFonts w:cs="Times New Roman"/>
          <w:szCs w:val="28"/>
        </w:rPr>
        <w:t>Осипов Н. А.</w:t>
      </w:r>
    </w:p>
    <w:p w14:paraId="6B03EB84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106F21EA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2C50BB14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3025CABA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34DF20F4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6F00133E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238CFBBC" w14:textId="77777777" w:rsidR="00D97DD4" w:rsidRDefault="00D97DD4" w:rsidP="00A23179">
      <w:pPr>
        <w:spacing w:after="0"/>
        <w:jc w:val="center"/>
        <w:rPr>
          <w:rFonts w:cs="Times New Roman"/>
          <w:szCs w:val="28"/>
        </w:rPr>
      </w:pPr>
    </w:p>
    <w:p w14:paraId="72A20FAB" w14:textId="77777777" w:rsidR="00D97DD4" w:rsidRDefault="00D97DD4" w:rsidP="000410EB">
      <w:pPr>
        <w:spacing w:after="0"/>
        <w:jc w:val="center"/>
        <w:rPr>
          <w:rFonts w:cs="Times New Roman"/>
          <w:szCs w:val="28"/>
        </w:rPr>
      </w:pPr>
    </w:p>
    <w:p w14:paraId="0B014B2D" w14:textId="77777777" w:rsidR="00D97DD4" w:rsidRDefault="00D97DD4" w:rsidP="00030F38">
      <w:pPr>
        <w:spacing w:after="0"/>
        <w:rPr>
          <w:rFonts w:cs="Times New Roman"/>
          <w:szCs w:val="28"/>
        </w:rPr>
      </w:pPr>
    </w:p>
    <w:p w14:paraId="5BDFDF90" w14:textId="651390D9" w:rsidR="000F5BFF" w:rsidRDefault="000F5BFF" w:rsidP="000410EB">
      <w:pPr>
        <w:spacing w:after="0"/>
        <w:jc w:val="center"/>
        <w:rPr>
          <w:rFonts w:cs="Times New Roman"/>
          <w:szCs w:val="28"/>
        </w:rPr>
      </w:pPr>
    </w:p>
    <w:p w14:paraId="3AA8B065" w14:textId="7483EB2E" w:rsidR="00BA3165" w:rsidRDefault="00BA3165" w:rsidP="000410EB">
      <w:pPr>
        <w:spacing w:after="0"/>
        <w:jc w:val="center"/>
        <w:rPr>
          <w:rFonts w:cs="Times New Roman"/>
          <w:szCs w:val="28"/>
        </w:rPr>
      </w:pPr>
    </w:p>
    <w:p w14:paraId="03E23169" w14:textId="77777777" w:rsidR="00BA3165" w:rsidRPr="00D736DF" w:rsidRDefault="00BA3165" w:rsidP="000410EB">
      <w:pPr>
        <w:spacing w:after="0"/>
        <w:jc w:val="center"/>
        <w:rPr>
          <w:rFonts w:cs="Times New Roman"/>
          <w:szCs w:val="28"/>
        </w:rPr>
      </w:pPr>
    </w:p>
    <w:p w14:paraId="626AF48E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3C34CD98" w14:textId="77777777" w:rsidR="00B513DB" w:rsidRPr="00D736DF" w:rsidRDefault="00B513DB" w:rsidP="000410EB">
      <w:pPr>
        <w:spacing w:after="0"/>
        <w:jc w:val="center"/>
        <w:rPr>
          <w:rFonts w:cs="Times New Roman"/>
          <w:szCs w:val="28"/>
        </w:rPr>
      </w:pPr>
    </w:p>
    <w:p w14:paraId="50C00A2C" w14:textId="77777777" w:rsidR="000410EB" w:rsidRPr="00D736DF" w:rsidRDefault="000410EB" w:rsidP="000410EB">
      <w:pPr>
        <w:spacing w:after="0"/>
        <w:jc w:val="center"/>
        <w:rPr>
          <w:rFonts w:cs="Times New Roman"/>
          <w:szCs w:val="28"/>
        </w:rPr>
      </w:pPr>
      <w:r w:rsidRPr="00D736DF">
        <w:rPr>
          <w:rFonts w:cs="Times New Roman"/>
          <w:szCs w:val="28"/>
        </w:rPr>
        <w:t>Санкт-Петербург</w:t>
      </w:r>
    </w:p>
    <w:p w14:paraId="72531E89" w14:textId="77777777" w:rsidR="00A71023" w:rsidRPr="00D736DF" w:rsidRDefault="00695FCF" w:rsidP="00A71023">
      <w:pPr>
        <w:spacing w:after="0"/>
        <w:jc w:val="center"/>
        <w:rPr>
          <w:rFonts w:cs="Times New Roman"/>
          <w:szCs w:val="28"/>
        </w:rPr>
      </w:pPr>
      <w:sdt>
        <w:sdtPr>
          <w:rPr>
            <w:rFonts w:cs="Times New Roman"/>
            <w:szCs w:val="28"/>
          </w:rPr>
          <w:id w:val="1204837529"/>
          <w:placeholder>
            <w:docPart w:val="038923E704136D4EAFB7E57A92B40716"/>
          </w:placeholder>
        </w:sdtPr>
        <w:sdtEndPr/>
        <w:sdtContent>
          <w:r w:rsidR="00354B37" w:rsidRPr="00D736DF">
            <w:rPr>
              <w:rFonts w:cs="Times New Roman"/>
              <w:szCs w:val="28"/>
            </w:rPr>
            <w:t>20</w:t>
          </w:r>
          <w:r w:rsidR="00D97DD4">
            <w:rPr>
              <w:rFonts w:cs="Times New Roman"/>
              <w:szCs w:val="28"/>
            </w:rPr>
            <w:t>20</w:t>
          </w:r>
        </w:sdtContent>
      </w:sdt>
    </w:p>
    <w:p w14:paraId="3C840A19" w14:textId="3E873E4F" w:rsidR="00B23833" w:rsidRPr="00481916" w:rsidRDefault="00BA3165" w:rsidP="00B23833">
      <w:pPr>
        <w:rPr>
          <w:b/>
          <w:bCs/>
        </w:rPr>
      </w:pPr>
      <w:r>
        <w:rPr>
          <w:b/>
          <w:bCs/>
        </w:rPr>
        <w:lastRenderedPageBreak/>
        <w:t>Задание</w:t>
      </w:r>
      <w:r w:rsidRPr="00481916">
        <w:rPr>
          <w:b/>
          <w:bCs/>
        </w:rPr>
        <w:t>:</w:t>
      </w:r>
    </w:p>
    <w:p w14:paraId="3CA92391" w14:textId="0E0F2E3E" w:rsidR="00BA3165" w:rsidRPr="00481916" w:rsidRDefault="00481916" w:rsidP="00481916">
      <w:r>
        <w:t>И</w:t>
      </w:r>
      <w:r w:rsidRPr="00481916">
        <w:t xml:space="preserve">зучить шаблоны проектирования </w:t>
      </w:r>
      <w:proofErr w:type="spellStart"/>
      <w:r w:rsidRPr="00481916">
        <w:rPr>
          <w:lang w:val="en-US"/>
        </w:rPr>
        <w:t>GoF</w:t>
      </w:r>
      <w:proofErr w:type="spellEnd"/>
      <w:r>
        <w:rPr>
          <w:lang w:val="en-US"/>
        </w:rPr>
        <w:t xml:space="preserve">, </w:t>
      </w:r>
      <w:r w:rsidRPr="00481916">
        <w:t>закрепить основы разработки систем на их основе</w:t>
      </w:r>
      <w:r w:rsidRPr="00481916">
        <w:t xml:space="preserve"> и</w:t>
      </w:r>
      <w:r>
        <w:t xml:space="preserve"> </w:t>
      </w:r>
      <w:r w:rsidRPr="00481916">
        <w:t xml:space="preserve">освоить реализацию паттернов проектирования в языке </w:t>
      </w:r>
      <w:r w:rsidRPr="00481916">
        <w:rPr>
          <w:lang w:val="en-US"/>
        </w:rPr>
        <w:t>Python</w:t>
      </w:r>
      <w:r w:rsidRPr="00481916">
        <w:t>.</w:t>
      </w:r>
    </w:p>
    <w:p w14:paraId="065FB423" w14:textId="65BE4374" w:rsidR="00BA3165" w:rsidRPr="00481916" w:rsidRDefault="00BA3165" w:rsidP="00B23833">
      <w:pPr>
        <w:rPr>
          <w:b/>
          <w:bCs/>
        </w:rPr>
      </w:pPr>
      <w:r>
        <w:rPr>
          <w:b/>
          <w:bCs/>
        </w:rPr>
        <w:t>Ход работы</w:t>
      </w:r>
      <w:r w:rsidRPr="00481916">
        <w:rPr>
          <w:b/>
          <w:bCs/>
        </w:rPr>
        <w:t>:</w:t>
      </w:r>
    </w:p>
    <w:p w14:paraId="2A693E5B" w14:textId="6FCEE7B9" w:rsidR="00BA3165" w:rsidRDefault="00BA3165" w:rsidP="00B23833">
      <w:r>
        <w:t xml:space="preserve">Создание объектов пицц было реализовано с помощью </w:t>
      </w:r>
      <w:r w:rsidRPr="00BA3165">
        <w:rPr>
          <w:i/>
          <w:iCs/>
        </w:rPr>
        <w:t>фабричного метода</w:t>
      </w:r>
      <w:r w:rsidRPr="00BA3165">
        <w:t xml:space="preserve">. </w:t>
      </w:r>
      <w:r>
        <w:t xml:space="preserve">Таким образом существует абстрактный класс </w:t>
      </w:r>
      <w:proofErr w:type="spellStart"/>
      <w:r>
        <w:rPr>
          <w:lang w:val="en-US"/>
        </w:rPr>
        <w:t>PizzaType</w:t>
      </w:r>
      <w:proofErr w:type="spellEnd"/>
      <w:r w:rsidRPr="00BA3165">
        <w:t xml:space="preserve">, </w:t>
      </w:r>
      <w:r>
        <w:t xml:space="preserve">который объявляет фабричный метод </w:t>
      </w:r>
      <w:proofErr w:type="gramStart"/>
      <w:r>
        <w:rPr>
          <w:lang w:val="en-US"/>
        </w:rPr>
        <w:t>create</w:t>
      </w:r>
      <w:r w:rsidRPr="00BA3165">
        <w:t>(</w:t>
      </w:r>
      <w:proofErr w:type="gramEnd"/>
      <w:r w:rsidRPr="00BA3165">
        <w:t>).</w:t>
      </w:r>
      <w:r>
        <w:t xml:space="preserve"> Этот метод реализован в классах </w:t>
      </w:r>
      <w:proofErr w:type="spellStart"/>
      <w:r>
        <w:rPr>
          <w:lang w:val="en-US"/>
        </w:rPr>
        <w:t>ExoticPizzaType</w:t>
      </w:r>
      <w:proofErr w:type="spellEnd"/>
      <w:r w:rsidRPr="00BA3165">
        <w:t xml:space="preserve"> </w:t>
      </w:r>
      <w:r>
        <w:t xml:space="preserve">и </w:t>
      </w:r>
      <w:proofErr w:type="spellStart"/>
      <w:r>
        <w:t>Italian</w:t>
      </w:r>
      <w:r>
        <w:rPr>
          <w:lang w:val="en-US"/>
        </w:rPr>
        <w:t>PizzaType</w:t>
      </w:r>
      <w:proofErr w:type="spellEnd"/>
      <w:r w:rsidRPr="00BA3165">
        <w:t xml:space="preserve">, </w:t>
      </w:r>
      <w:r>
        <w:t xml:space="preserve">которые создают соответствующие объекты в зависимости от аргумента </w:t>
      </w:r>
      <w:r w:rsidRPr="00842E76">
        <w:rPr>
          <w:i/>
          <w:iCs/>
        </w:rPr>
        <w:t>фабричного метода</w:t>
      </w:r>
      <w:r w:rsidRPr="00BA3165">
        <w:t>.</w:t>
      </w:r>
    </w:p>
    <w:p w14:paraId="2E1A4939" w14:textId="77777777" w:rsidR="00BA3165" w:rsidRDefault="00BA3165" w:rsidP="00BA3165">
      <w:pPr>
        <w:pStyle w:val="Picture"/>
        <w:keepNext/>
      </w:pPr>
      <w:r>
        <w:rPr>
          <w:noProof/>
        </w:rPr>
        <w:drawing>
          <wp:inline distT="0" distB="0" distL="0" distR="0" wp14:anchorId="26EC7FE2" wp14:editId="453980CB">
            <wp:extent cx="3031066" cy="541540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87" cy="54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945F" w14:textId="21111FB0" w:rsidR="00BA3165" w:rsidRDefault="00BA3165" w:rsidP="00BA3165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1</w:t>
      </w:r>
      <w:r w:rsidR="00695FCF">
        <w:rPr>
          <w:noProof/>
        </w:rPr>
        <w:fldChar w:fldCharType="end"/>
      </w:r>
      <w:r>
        <w:rPr>
          <w:lang w:val="en-US"/>
        </w:rPr>
        <w:t xml:space="preserve"> — </w:t>
      </w:r>
      <w:proofErr w:type="spellStart"/>
      <w:r>
        <w:rPr>
          <w:lang w:val="en-US"/>
        </w:rPr>
        <w:t>PizzaType</w:t>
      </w:r>
      <w:proofErr w:type="spellEnd"/>
      <w:r>
        <w:rPr>
          <w:lang w:val="en-US"/>
        </w:rPr>
        <w:t xml:space="preserve"> </w:t>
      </w:r>
      <w:r>
        <w:t>и реализации</w:t>
      </w:r>
    </w:p>
    <w:p w14:paraId="6343E6BF" w14:textId="7F3099F8" w:rsidR="00BA3165" w:rsidRPr="00842E76" w:rsidRDefault="00BA3165" w:rsidP="00BA3165">
      <w:r>
        <w:t xml:space="preserve">Сами пиццы являются реализациями абстрактного класса </w:t>
      </w:r>
      <w:r>
        <w:rPr>
          <w:lang w:val="en-US"/>
        </w:rPr>
        <w:t>Pizza</w:t>
      </w:r>
      <w:r w:rsidRPr="00BA3165">
        <w:t xml:space="preserve"> </w:t>
      </w:r>
      <w:r>
        <w:t>с полями названия</w:t>
      </w:r>
      <w:r w:rsidRPr="00BA3165">
        <w:t xml:space="preserve">, </w:t>
      </w:r>
      <w:r>
        <w:t>теста</w:t>
      </w:r>
      <w:r w:rsidRPr="00BA3165">
        <w:t xml:space="preserve">, </w:t>
      </w:r>
      <w:r>
        <w:t>соуса и начинки</w:t>
      </w:r>
      <w:r w:rsidRPr="00BA3165">
        <w:t xml:space="preserve">, </w:t>
      </w:r>
      <w:r>
        <w:t xml:space="preserve">а также методами приготовления </w:t>
      </w:r>
      <w:proofErr w:type="gramStart"/>
      <w:r>
        <w:rPr>
          <w:lang w:val="en-US"/>
        </w:rPr>
        <w:t>bake</w:t>
      </w:r>
      <w:r w:rsidRPr="00BA3165">
        <w:t>(</w:t>
      </w:r>
      <w:proofErr w:type="gramEnd"/>
      <w:r w:rsidRPr="00BA3165">
        <w:t xml:space="preserve">) </w:t>
      </w:r>
      <w:r>
        <w:t xml:space="preserve">и упаковки </w:t>
      </w:r>
      <w:r>
        <w:rPr>
          <w:lang w:val="en-US"/>
        </w:rPr>
        <w:t>pack</w:t>
      </w:r>
      <w:r w:rsidRPr="00BA3165">
        <w:t xml:space="preserve">(). </w:t>
      </w:r>
      <w:r>
        <w:t xml:space="preserve">Каждая пицца реализует абстрактный метод </w:t>
      </w:r>
      <w:proofErr w:type="gramStart"/>
      <w:r>
        <w:rPr>
          <w:lang w:val="en-US"/>
        </w:rPr>
        <w:t>bake</w:t>
      </w:r>
      <w:r w:rsidRPr="00BA3165">
        <w:t>(</w:t>
      </w:r>
      <w:proofErr w:type="gramEnd"/>
      <w:r w:rsidRPr="00BA3165">
        <w:t xml:space="preserve">) </w:t>
      </w:r>
      <w:r>
        <w:t>со своими специфическими характеристиками</w:t>
      </w:r>
      <w:r w:rsidR="00842E76" w:rsidRPr="00842E76">
        <w:t xml:space="preserve">, </w:t>
      </w:r>
      <w:r w:rsidR="00842E76">
        <w:t xml:space="preserve">тем самым используя </w:t>
      </w:r>
      <w:r w:rsidR="00842E76" w:rsidRPr="00842E76">
        <w:rPr>
          <w:i/>
          <w:iCs/>
        </w:rPr>
        <w:t>шаблонный метод</w:t>
      </w:r>
      <w:r w:rsidR="00842E76" w:rsidRPr="00842E76">
        <w:t>.</w:t>
      </w:r>
    </w:p>
    <w:p w14:paraId="58C38519" w14:textId="77777777" w:rsidR="00BA3165" w:rsidRDefault="00BA3165" w:rsidP="00BA3165">
      <w:pPr>
        <w:pStyle w:val="Picture"/>
        <w:keepNext/>
      </w:pPr>
      <w:r>
        <w:rPr>
          <w:noProof/>
        </w:rPr>
        <w:lastRenderedPageBreak/>
        <w:drawing>
          <wp:inline distT="0" distB="0" distL="0" distR="0" wp14:anchorId="0F48793A" wp14:editId="06486A00">
            <wp:extent cx="3166533" cy="40315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85" cy="40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AE2" w14:textId="670FF7A7" w:rsidR="00BA3165" w:rsidRPr="001F1D2C" w:rsidRDefault="00BA3165" w:rsidP="00BA3165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2</w:t>
      </w:r>
      <w:r w:rsidR="00695FCF">
        <w:rPr>
          <w:noProof/>
        </w:rPr>
        <w:fldChar w:fldCharType="end"/>
      </w:r>
      <w:r w:rsidRPr="00BA3165">
        <w:t xml:space="preserve"> - </w:t>
      </w:r>
      <w:r>
        <w:t xml:space="preserve">Абстрактный класс </w:t>
      </w:r>
      <w:r>
        <w:rPr>
          <w:lang w:val="en-US"/>
        </w:rPr>
        <w:t>Pizza</w:t>
      </w:r>
      <w:r w:rsidRPr="00BA3165">
        <w:t xml:space="preserve"> </w:t>
      </w:r>
      <w:r>
        <w:t xml:space="preserve">и его реализация в </w:t>
      </w:r>
      <w:r>
        <w:rPr>
          <w:lang w:val="en-US"/>
        </w:rPr>
        <w:t>Pepperoni</w:t>
      </w:r>
    </w:p>
    <w:p w14:paraId="44354979" w14:textId="3D48D03A" w:rsidR="001F1D2C" w:rsidRDefault="001F1D2C" w:rsidP="00BA3165">
      <w:r w:rsidRPr="001F1D2C">
        <w:t>Списо</w:t>
      </w:r>
      <w:r>
        <w:t xml:space="preserve">к доступных для заказа пицц находится в файле </w:t>
      </w:r>
      <w:r>
        <w:rPr>
          <w:lang w:val="en-US"/>
        </w:rPr>
        <w:t>available</w:t>
      </w:r>
      <w:r w:rsidRPr="001F1D2C">
        <w:t>.</w:t>
      </w:r>
      <w:r>
        <w:rPr>
          <w:lang w:val="en-US"/>
        </w:rPr>
        <w:t>txt</w:t>
      </w:r>
      <w:r>
        <w:t xml:space="preserve"> в формате </w:t>
      </w:r>
      <w:r w:rsidRPr="001F1D2C">
        <w:t>&lt;</w:t>
      </w:r>
      <w:r>
        <w:t>т</w:t>
      </w:r>
      <w:r w:rsidRPr="001F1D2C">
        <w:t>ип&gt;:&lt;</w:t>
      </w:r>
      <w:r>
        <w:t>название</w:t>
      </w:r>
      <w:r w:rsidRPr="001F1D2C">
        <w:t>&gt;:&lt;</w:t>
      </w:r>
      <w:r>
        <w:t>стоимость в евро</w:t>
      </w:r>
      <w:r w:rsidRPr="001F1D2C">
        <w:t xml:space="preserve">&gt;. </w:t>
      </w:r>
      <w:r>
        <w:t>С файлом работает класс-</w:t>
      </w:r>
      <w:r w:rsidRPr="00842E76">
        <w:t>одиночка</w:t>
      </w:r>
      <w:r>
        <w:t xml:space="preserve"> </w:t>
      </w:r>
      <w:r>
        <w:rPr>
          <w:lang w:val="en-US"/>
        </w:rPr>
        <w:t>Menu</w:t>
      </w:r>
      <w:r w:rsidRPr="001F1D2C">
        <w:t xml:space="preserve">, </w:t>
      </w:r>
      <w:r>
        <w:t xml:space="preserve">асинхронно обрабатывающий его содержимое и возвращающий объекты пицц в методе </w:t>
      </w:r>
      <w:proofErr w:type="gramStart"/>
      <w:r>
        <w:rPr>
          <w:lang w:val="en-US"/>
        </w:rPr>
        <w:t>update</w:t>
      </w:r>
      <w:r w:rsidRPr="001F1D2C">
        <w:t>(</w:t>
      </w:r>
      <w:proofErr w:type="gramEnd"/>
      <w:r w:rsidRPr="001F1D2C">
        <w:t>).</w:t>
      </w:r>
    </w:p>
    <w:p w14:paraId="078BE8C6" w14:textId="77777777" w:rsidR="001F1D2C" w:rsidRDefault="001F1D2C" w:rsidP="001F1D2C">
      <w:pPr>
        <w:pStyle w:val="Picture"/>
        <w:keepNext/>
      </w:pPr>
      <w:r>
        <w:t xml:space="preserve"> </w:t>
      </w:r>
      <w:r>
        <w:rPr>
          <w:noProof/>
        </w:rPr>
        <w:drawing>
          <wp:inline distT="0" distB="0" distL="0" distR="0" wp14:anchorId="378A8266" wp14:editId="5AC6D15D">
            <wp:extent cx="4072467" cy="3629643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64" cy="36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5AE" w14:textId="42065FBD" w:rsidR="00BA3165" w:rsidRPr="001F1D2C" w:rsidRDefault="001F1D2C" w:rsidP="001F1D2C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3</w:t>
      </w:r>
      <w:r w:rsidR="00695FCF">
        <w:rPr>
          <w:noProof/>
        </w:rPr>
        <w:fldChar w:fldCharType="end"/>
      </w:r>
      <w:r>
        <w:t xml:space="preserve"> - Класс </w:t>
      </w:r>
      <w:r>
        <w:rPr>
          <w:lang w:val="en-US"/>
        </w:rPr>
        <w:t>Menu</w:t>
      </w:r>
    </w:p>
    <w:p w14:paraId="6D72CEE5" w14:textId="2705A389" w:rsidR="001F1D2C" w:rsidRDefault="001F1D2C" w:rsidP="001F1D2C">
      <w:r>
        <w:lastRenderedPageBreak/>
        <w:t>Была смоделирована ситуация</w:t>
      </w:r>
      <w:r w:rsidRPr="001F1D2C">
        <w:t xml:space="preserve">, </w:t>
      </w:r>
      <w:r>
        <w:t xml:space="preserve">когда требуется </w:t>
      </w:r>
      <w:proofErr w:type="spellStart"/>
      <w:r>
        <w:t>предобрабатывать</w:t>
      </w:r>
      <w:proofErr w:type="spellEnd"/>
      <w:r>
        <w:t xml:space="preserve"> данные файла и конвертировать стоимость в доллары</w:t>
      </w:r>
      <w:r w:rsidRPr="001F1D2C">
        <w:t>.</w:t>
      </w:r>
      <w:r>
        <w:t xml:space="preserve"> Реализация метода описана в классе </w:t>
      </w:r>
      <w:proofErr w:type="spellStart"/>
      <w:r>
        <w:rPr>
          <w:lang w:val="en-US"/>
        </w:rPr>
        <w:t>LocalPreprocessors</w:t>
      </w:r>
      <w:proofErr w:type="spellEnd"/>
      <w:r w:rsidRPr="001F1D2C">
        <w:t xml:space="preserve">. </w:t>
      </w:r>
      <w:r>
        <w:t xml:space="preserve">Для осуществления правильного метода был создан </w:t>
      </w:r>
      <w:r w:rsidRPr="00842E76">
        <w:rPr>
          <w:i/>
          <w:iCs/>
        </w:rPr>
        <w:t>адаптер</w:t>
      </w:r>
      <w:r w:rsidRPr="001F1D2C">
        <w:t xml:space="preserve"> </w:t>
      </w:r>
      <w:r>
        <w:t xml:space="preserve">классов </w:t>
      </w:r>
      <w:proofErr w:type="spellStart"/>
      <w:r>
        <w:rPr>
          <w:lang w:val="en-US"/>
        </w:rPr>
        <w:t>MenuAdapter</w:t>
      </w:r>
      <w:proofErr w:type="spellEnd"/>
      <w:r w:rsidRPr="001F1D2C">
        <w:t xml:space="preserve">, </w:t>
      </w:r>
      <w:r>
        <w:t>наследующий сразу от</w:t>
      </w:r>
      <w:r w:rsidRPr="001F1D2C">
        <w:t xml:space="preserve"> </w:t>
      </w:r>
      <w:r>
        <w:t>двух классов</w:t>
      </w:r>
      <w:r w:rsidRPr="001F1D2C">
        <w:t xml:space="preserve">. </w:t>
      </w:r>
      <w:r w:rsidR="00933942">
        <w:t>Все последующие обращения к меню теперь осуществляются с помощью адаптера</w:t>
      </w:r>
      <w:r w:rsidR="00933942" w:rsidRPr="00933942">
        <w:t>.</w:t>
      </w:r>
    </w:p>
    <w:p w14:paraId="2A5C22E0" w14:textId="77777777" w:rsidR="00933942" w:rsidRDefault="00933942" w:rsidP="00933942">
      <w:pPr>
        <w:pStyle w:val="Picture"/>
        <w:keepNext/>
      </w:pPr>
      <w:r>
        <w:rPr>
          <w:noProof/>
        </w:rPr>
        <w:drawing>
          <wp:inline distT="0" distB="0" distL="0" distR="0" wp14:anchorId="4A112534" wp14:editId="5F923CD9">
            <wp:extent cx="3938430" cy="31072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31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8A60" w14:textId="3C7843DA" w:rsidR="00933942" w:rsidRPr="00933942" w:rsidRDefault="00933942" w:rsidP="00933942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4</w:t>
      </w:r>
      <w:r w:rsidR="00695FCF">
        <w:rPr>
          <w:noProof/>
        </w:rPr>
        <w:fldChar w:fldCharType="end"/>
      </w:r>
      <w:r>
        <w:t xml:space="preserve"> - Адаптер класса </w:t>
      </w:r>
      <w:proofErr w:type="spellStart"/>
      <w:r>
        <w:rPr>
          <w:lang w:val="en-US"/>
        </w:rPr>
        <w:t>LocalPreprocessors</w:t>
      </w:r>
      <w:proofErr w:type="spellEnd"/>
    </w:p>
    <w:p w14:paraId="20830903" w14:textId="68EEF9F5" w:rsidR="00933942" w:rsidRDefault="00933942" w:rsidP="00933942">
      <w:r w:rsidRPr="00933942">
        <w:t>Данны</w:t>
      </w:r>
      <w:r>
        <w:t xml:space="preserve">е заказа хранятся в классе </w:t>
      </w:r>
      <w:r>
        <w:rPr>
          <w:lang w:val="en-US"/>
        </w:rPr>
        <w:t>Order</w:t>
      </w:r>
      <w:r w:rsidRPr="00933942">
        <w:t xml:space="preserve">. </w:t>
      </w:r>
      <w:r>
        <w:t>Методы</w:t>
      </w:r>
      <w:r w:rsidRPr="00933942">
        <w:t xml:space="preserve"> </w:t>
      </w:r>
      <w:proofErr w:type="gramStart"/>
      <w:r>
        <w:rPr>
          <w:lang w:val="en-US"/>
        </w:rPr>
        <w:t>add</w:t>
      </w:r>
      <w:r w:rsidRPr="00933942">
        <w:t>(</w:t>
      </w:r>
      <w:proofErr w:type="gramEnd"/>
      <w:r w:rsidRPr="00933942">
        <w:t xml:space="preserve">) </w:t>
      </w:r>
      <w:r>
        <w:t>и</w:t>
      </w:r>
      <w:r w:rsidRPr="00933942">
        <w:t xml:space="preserve"> </w:t>
      </w:r>
      <w:r>
        <w:rPr>
          <w:lang w:val="en-US"/>
        </w:rPr>
        <w:t>get</w:t>
      </w:r>
      <w:r w:rsidRPr="00933942">
        <w:t>_</w:t>
      </w:r>
      <w:r>
        <w:rPr>
          <w:lang w:val="en-US"/>
        </w:rPr>
        <w:t>total</w:t>
      </w:r>
      <w:r w:rsidRPr="00933942">
        <w:t xml:space="preserve">() </w:t>
      </w:r>
      <w:r>
        <w:t>позволяют добавить пиццу в заказ и получить сумму</w:t>
      </w:r>
      <w:r w:rsidRPr="00933942">
        <w:t xml:space="preserve">. </w:t>
      </w:r>
      <w:r>
        <w:t>Для расчёта скидки и проверки на ограничение по количеству используются исключения</w:t>
      </w:r>
      <w:r w:rsidRPr="00933942">
        <w:t>.</w:t>
      </w:r>
    </w:p>
    <w:p w14:paraId="250BBE25" w14:textId="77777777" w:rsidR="00933942" w:rsidRDefault="00933942" w:rsidP="00933942">
      <w:pPr>
        <w:pStyle w:val="Picture"/>
      </w:pPr>
      <w:r>
        <w:rPr>
          <w:noProof/>
        </w:rPr>
        <w:drawing>
          <wp:inline distT="0" distB="0" distL="0" distR="0" wp14:anchorId="6CF9936A" wp14:editId="7FD69022">
            <wp:extent cx="2624666" cy="3643707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52" cy="36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C96" w14:textId="74FECDE5" w:rsidR="00933942" w:rsidRPr="00933942" w:rsidRDefault="00933942" w:rsidP="00933942">
      <w:pPr>
        <w:pStyle w:val="Picture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5</w:t>
      </w:r>
      <w:r w:rsidR="00695FCF">
        <w:rPr>
          <w:noProof/>
        </w:rPr>
        <w:fldChar w:fldCharType="end"/>
      </w:r>
      <w:r>
        <w:t xml:space="preserve"> - Класс </w:t>
      </w:r>
      <w:r>
        <w:rPr>
          <w:lang w:val="en-US"/>
        </w:rPr>
        <w:t>Order</w:t>
      </w:r>
    </w:p>
    <w:p w14:paraId="58E65781" w14:textId="4CB22422" w:rsidR="00933942" w:rsidRDefault="00933942" w:rsidP="00933942">
      <w:r>
        <w:lastRenderedPageBreak/>
        <w:t xml:space="preserve">Класс </w:t>
      </w:r>
      <w:r>
        <w:rPr>
          <w:lang w:val="en-US"/>
        </w:rPr>
        <w:t>Terminal</w:t>
      </w:r>
      <w:r w:rsidRPr="00933942">
        <w:t xml:space="preserve"> </w:t>
      </w:r>
      <w:r>
        <w:t>отвечает за интерфейс приложения</w:t>
      </w:r>
      <w:r w:rsidRPr="00933942">
        <w:t xml:space="preserve">. </w:t>
      </w:r>
      <w:r>
        <w:t>Он обобщает все внутренние методы и приводит всё к простому визуальному оформлению</w:t>
      </w:r>
      <w:r w:rsidRPr="00933942">
        <w:t xml:space="preserve">, </w:t>
      </w:r>
      <w:r>
        <w:t xml:space="preserve">выступая </w:t>
      </w:r>
      <w:r w:rsidRPr="00842E76">
        <w:rPr>
          <w:i/>
          <w:iCs/>
        </w:rPr>
        <w:t>фасадом</w:t>
      </w:r>
      <w:r>
        <w:t xml:space="preserve"> для всей внутренней логики</w:t>
      </w:r>
      <w:r w:rsidRPr="00933942">
        <w:t xml:space="preserve">. </w:t>
      </w:r>
      <w:r>
        <w:t>Помимо этого</w:t>
      </w:r>
      <w:r w:rsidRPr="00842E76">
        <w:t xml:space="preserve">, </w:t>
      </w:r>
      <w:r>
        <w:t xml:space="preserve">терминал </w:t>
      </w:r>
      <w:r w:rsidR="00842E76">
        <w:t xml:space="preserve">работает по принципам </w:t>
      </w:r>
      <w:r w:rsidR="00842E76" w:rsidRPr="00842E76">
        <w:rPr>
          <w:i/>
          <w:iCs/>
        </w:rPr>
        <w:t>состояния</w:t>
      </w:r>
      <w:r w:rsidR="00842E76" w:rsidRPr="00842E76">
        <w:t xml:space="preserve">, </w:t>
      </w:r>
      <w:proofErr w:type="spellStart"/>
      <w:r w:rsidR="00842E76">
        <w:t>отрисовывая</w:t>
      </w:r>
      <w:proofErr w:type="spellEnd"/>
      <w:r w:rsidR="00842E76">
        <w:t xml:space="preserve"> экраны приложения в зависимости от решений пользователя</w:t>
      </w:r>
      <w:r w:rsidR="00842E76" w:rsidRPr="00842E76">
        <w:t xml:space="preserve">. </w:t>
      </w:r>
      <w:r w:rsidR="00842E76">
        <w:t xml:space="preserve">Экраны наследуются от абстрактного класса </w:t>
      </w:r>
      <w:r w:rsidR="00842E76">
        <w:rPr>
          <w:lang w:val="en-US"/>
        </w:rPr>
        <w:t>Screen</w:t>
      </w:r>
      <w:r w:rsidR="00842E76" w:rsidRPr="00842E76">
        <w:t xml:space="preserve"> </w:t>
      </w:r>
      <w:r w:rsidR="00842E76">
        <w:t>и реализуют основные методы обновления интерфейса или контроллера логики</w:t>
      </w:r>
      <w:r w:rsidR="00842E76" w:rsidRPr="00842E76">
        <w:t>. Каждый</w:t>
      </w:r>
      <w:r w:rsidR="00842E76">
        <w:t xml:space="preserve"> экран имеет поле</w:t>
      </w:r>
      <w:r w:rsidR="00842E76" w:rsidRPr="00842E76">
        <w:t xml:space="preserve">, </w:t>
      </w:r>
      <w:r w:rsidR="00842E76">
        <w:t>где терминал хранится в качестве контекста</w:t>
      </w:r>
      <w:r w:rsidR="00842E76" w:rsidRPr="00842E76">
        <w:t xml:space="preserve">, </w:t>
      </w:r>
      <w:r w:rsidR="00842E76">
        <w:t xml:space="preserve">а все переходы осуществляются вызовом его метода </w:t>
      </w:r>
      <w:r w:rsidR="00842E76">
        <w:rPr>
          <w:lang w:val="en-US"/>
        </w:rPr>
        <w:t>segue</w:t>
      </w:r>
      <w:r w:rsidR="00842E76" w:rsidRPr="00842E76">
        <w:t>_</w:t>
      </w:r>
      <w:r w:rsidR="00842E76">
        <w:rPr>
          <w:lang w:val="en-US"/>
        </w:rPr>
        <w:t>to</w:t>
      </w:r>
      <w:r w:rsidR="004F1956" w:rsidRPr="004F1956">
        <w:t>(</w:t>
      </w:r>
      <w:r w:rsidR="004F1956">
        <w:rPr>
          <w:lang w:val="en-US"/>
        </w:rPr>
        <w:t>screen</w:t>
      </w:r>
      <w:r w:rsidR="004F1956" w:rsidRPr="004F1956">
        <w:t>)</w:t>
      </w:r>
      <w:r w:rsidR="00842E76" w:rsidRPr="00842E76">
        <w:t xml:space="preserve">, </w:t>
      </w:r>
      <w:r w:rsidR="00842E76">
        <w:t>исполнение котор</w:t>
      </w:r>
      <w:r w:rsidR="004F1956">
        <w:t>ого</w:t>
      </w:r>
      <w:r w:rsidR="00842E76">
        <w:t xml:space="preserve"> делегируется экранам</w:t>
      </w:r>
      <w:r w:rsidR="00842E76" w:rsidRPr="00842E76">
        <w:t>.</w:t>
      </w:r>
    </w:p>
    <w:p w14:paraId="33E93285" w14:textId="77777777" w:rsidR="00842E76" w:rsidRDefault="00842E76" w:rsidP="00842E76">
      <w:pPr>
        <w:pStyle w:val="Picture"/>
        <w:keepNext/>
      </w:pPr>
      <w:r>
        <w:rPr>
          <w:noProof/>
        </w:rPr>
        <w:drawing>
          <wp:inline distT="0" distB="0" distL="0" distR="0" wp14:anchorId="1D8D3D6C" wp14:editId="4AAD9426">
            <wp:extent cx="4308140" cy="43264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766" cy="43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68E9" w14:textId="4F591646" w:rsidR="00842E76" w:rsidRPr="00842E76" w:rsidRDefault="00842E76" w:rsidP="00842E7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6</w:t>
      </w:r>
      <w:r w:rsidR="00695FCF">
        <w:rPr>
          <w:noProof/>
        </w:rPr>
        <w:fldChar w:fldCharType="end"/>
      </w:r>
      <w:r w:rsidRPr="00842E76">
        <w:t xml:space="preserve"> - </w:t>
      </w:r>
      <w:r>
        <w:t xml:space="preserve">Абстрактный класс </w:t>
      </w:r>
      <w:r>
        <w:rPr>
          <w:lang w:val="en-US"/>
        </w:rPr>
        <w:t>Screen</w:t>
      </w:r>
      <w:r w:rsidRPr="00842E76">
        <w:t xml:space="preserve"> </w:t>
      </w:r>
      <w:r>
        <w:t xml:space="preserve">и часть класса </w:t>
      </w:r>
      <w:proofErr w:type="spellStart"/>
      <w:r>
        <w:rPr>
          <w:lang w:val="en-US"/>
        </w:rPr>
        <w:t>StartScreen</w:t>
      </w:r>
      <w:proofErr w:type="spellEnd"/>
    </w:p>
    <w:p w14:paraId="715D69F3" w14:textId="3FE413B7" w:rsidR="00842E76" w:rsidRDefault="00842E76" w:rsidP="00842E76">
      <w:r>
        <w:t>Терминал также использует лог для документирования процессов и вывода их на экран</w:t>
      </w:r>
      <w:r w:rsidRPr="00842E76">
        <w:t xml:space="preserve">. </w:t>
      </w:r>
      <w:r>
        <w:t xml:space="preserve">Класс </w:t>
      </w:r>
      <w:r>
        <w:rPr>
          <w:lang w:val="en-US"/>
        </w:rPr>
        <w:t>Log</w:t>
      </w:r>
      <w:r w:rsidRPr="00842E76">
        <w:t xml:space="preserve"> </w:t>
      </w:r>
      <w:r>
        <w:t>является одиночкой</w:t>
      </w:r>
      <w:r w:rsidRPr="00842E76">
        <w:t>,</w:t>
      </w:r>
      <w:r>
        <w:t xml:space="preserve"> которая записывает позиции в поле </w:t>
      </w:r>
      <w:r>
        <w:rPr>
          <w:lang w:val="en-US"/>
        </w:rPr>
        <w:t>history</w:t>
      </w:r>
      <w:r w:rsidRPr="00842E76">
        <w:t xml:space="preserve"> </w:t>
      </w:r>
      <w:r>
        <w:t xml:space="preserve">методом </w:t>
      </w:r>
      <w:r>
        <w:rPr>
          <w:lang w:val="en-US"/>
        </w:rPr>
        <w:t>write</w:t>
      </w:r>
      <w:r w:rsidRPr="00842E76">
        <w:t>(</w:t>
      </w:r>
      <w:r>
        <w:rPr>
          <w:lang w:val="en-US"/>
        </w:rPr>
        <w:t>message</w:t>
      </w:r>
      <w:r w:rsidRPr="00842E76">
        <w:t>).</w:t>
      </w:r>
    </w:p>
    <w:p w14:paraId="3DE71D25" w14:textId="77777777" w:rsidR="00842E76" w:rsidRDefault="00842E76" w:rsidP="00842E76">
      <w:pPr>
        <w:pStyle w:val="Picture"/>
        <w:keepNext/>
      </w:pPr>
      <w:r>
        <w:rPr>
          <w:noProof/>
        </w:rPr>
        <w:drawing>
          <wp:inline distT="0" distB="0" distL="0" distR="0" wp14:anchorId="6AB16D5E" wp14:editId="70CA2E5C">
            <wp:extent cx="4223445" cy="1596390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57" cy="16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3291" w14:textId="6E7ECAB3" w:rsidR="00842E76" w:rsidRPr="00842E76" w:rsidRDefault="00842E76" w:rsidP="00842E7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7</w:t>
      </w:r>
      <w:r w:rsidR="00695FCF">
        <w:rPr>
          <w:noProof/>
        </w:rPr>
        <w:fldChar w:fldCharType="end"/>
      </w:r>
      <w:r w:rsidRPr="00842E76">
        <w:t xml:space="preserve"> - </w:t>
      </w:r>
      <w:r>
        <w:t xml:space="preserve">Класс </w:t>
      </w:r>
      <w:r>
        <w:rPr>
          <w:lang w:val="en-US"/>
        </w:rPr>
        <w:t>Log</w:t>
      </w:r>
    </w:p>
    <w:p w14:paraId="4405351A" w14:textId="769243D1" w:rsidR="00842E76" w:rsidRDefault="00842E76" w:rsidP="00842E76">
      <w:r>
        <w:lastRenderedPageBreak/>
        <w:t xml:space="preserve">Все одиночки проекта реализованы с помощью </w:t>
      </w:r>
      <w:proofErr w:type="spellStart"/>
      <w:r>
        <w:t>метакласса</w:t>
      </w:r>
      <w:proofErr w:type="spellEnd"/>
      <w:r>
        <w:t xml:space="preserve"> </w:t>
      </w:r>
      <w:proofErr w:type="spellStart"/>
      <w:r>
        <w:rPr>
          <w:lang w:val="en-US"/>
        </w:rPr>
        <w:t>MetaSingleton</w:t>
      </w:r>
      <w:proofErr w:type="spellEnd"/>
      <w:r w:rsidRPr="00842E76">
        <w:t xml:space="preserve">, </w:t>
      </w:r>
      <w:r>
        <w:t xml:space="preserve">который </w:t>
      </w:r>
      <w:r w:rsidRPr="00842E76">
        <w:t>г</w:t>
      </w:r>
      <w:r>
        <w:t>арантирует единственность инициализации классов</w:t>
      </w:r>
      <w:r w:rsidRPr="00842E76">
        <w:t>.</w:t>
      </w:r>
    </w:p>
    <w:p w14:paraId="2B03F29F" w14:textId="77777777" w:rsidR="00842E76" w:rsidRDefault="00842E76" w:rsidP="00842E76">
      <w:pPr>
        <w:pStyle w:val="Picture"/>
        <w:keepNext/>
      </w:pPr>
      <w:r>
        <w:rPr>
          <w:noProof/>
        </w:rPr>
        <w:drawing>
          <wp:inline distT="0" distB="0" distL="0" distR="0" wp14:anchorId="721E2260" wp14:editId="037DB29C">
            <wp:extent cx="2912534" cy="10555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102" cy="10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3ED" w14:textId="6B2B1256" w:rsidR="00842E76" w:rsidRPr="00481916" w:rsidRDefault="00842E76" w:rsidP="00842E7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 w:rsidR="004F1956">
        <w:rPr>
          <w:noProof/>
        </w:rPr>
        <w:t>8</w:t>
      </w:r>
      <w:r w:rsidR="00695FCF">
        <w:rPr>
          <w:noProof/>
        </w:rPr>
        <w:fldChar w:fldCharType="end"/>
      </w:r>
      <w:r w:rsidRPr="00481916">
        <w:t xml:space="preserve"> - </w:t>
      </w:r>
      <w:proofErr w:type="spellStart"/>
      <w:r>
        <w:t>Метакласс</w:t>
      </w:r>
      <w:proofErr w:type="spellEnd"/>
      <w:r>
        <w:t xml:space="preserve"> </w:t>
      </w:r>
      <w:proofErr w:type="spellStart"/>
      <w:r>
        <w:rPr>
          <w:lang w:val="en-US"/>
        </w:rPr>
        <w:t>MetaSingleton</w:t>
      </w:r>
      <w:proofErr w:type="spellEnd"/>
    </w:p>
    <w:p w14:paraId="67CC329C" w14:textId="3949B905" w:rsidR="004F1956" w:rsidRPr="004F1956" w:rsidRDefault="004F1956" w:rsidP="004F1956">
      <w:r>
        <w:t xml:space="preserve">Проект инициализируется классом </w:t>
      </w:r>
      <w:r>
        <w:rPr>
          <w:lang w:val="en-US"/>
        </w:rPr>
        <w:t>Client</w:t>
      </w:r>
      <w:r w:rsidRPr="004F1956">
        <w:t xml:space="preserve">, </w:t>
      </w:r>
      <w:r>
        <w:t>который создаёт экземпляр терминала и позволяет его запустить</w:t>
      </w:r>
      <w:r w:rsidRPr="004F1956">
        <w:t>.</w:t>
      </w:r>
    </w:p>
    <w:p w14:paraId="21323C1F" w14:textId="77777777" w:rsidR="004F1956" w:rsidRDefault="004F1956" w:rsidP="004F1956">
      <w:pPr>
        <w:pStyle w:val="Picture"/>
        <w:keepNext/>
      </w:pPr>
      <w:r>
        <w:rPr>
          <w:noProof/>
        </w:rPr>
        <w:drawing>
          <wp:inline distT="0" distB="0" distL="0" distR="0" wp14:anchorId="7BC510A9" wp14:editId="63274AFD">
            <wp:extent cx="2362200" cy="8401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33" cy="8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8338" w14:textId="452602CB" w:rsidR="00842E76" w:rsidRPr="004F1956" w:rsidRDefault="004F1956" w:rsidP="004F195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>
        <w:rPr>
          <w:noProof/>
        </w:rPr>
        <w:t>9</w:t>
      </w:r>
      <w:r w:rsidR="00695FCF">
        <w:rPr>
          <w:noProof/>
        </w:rPr>
        <w:fldChar w:fldCharType="end"/>
      </w:r>
      <w:r w:rsidRPr="004F1956">
        <w:t xml:space="preserve"> - </w:t>
      </w:r>
      <w:r>
        <w:t xml:space="preserve">Класс </w:t>
      </w:r>
      <w:r>
        <w:rPr>
          <w:lang w:val="en-US"/>
        </w:rPr>
        <w:t>Client</w:t>
      </w:r>
    </w:p>
    <w:p w14:paraId="3014C625" w14:textId="19907FA9" w:rsidR="004F1956" w:rsidRDefault="004F1956" w:rsidP="004F1956">
      <w:r>
        <w:t xml:space="preserve">Запущенное приложение представляет из себя визуальный интерфейс </w:t>
      </w:r>
      <w:proofErr w:type="spellStart"/>
      <w:r>
        <w:rPr>
          <w:lang w:val="en-US"/>
        </w:rPr>
        <w:t>Tkinter</w:t>
      </w:r>
      <w:proofErr w:type="spellEnd"/>
      <w:r w:rsidRPr="004F1956">
        <w:t xml:space="preserve"> </w:t>
      </w:r>
      <w:r>
        <w:t>и позволяет выбирать тип заказа</w:t>
      </w:r>
      <w:r w:rsidRPr="004F1956">
        <w:t xml:space="preserve">, </w:t>
      </w:r>
      <w:r>
        <w:t>наполнять его пиццами</w:t>
      </w:r>
      <w:r w:rsidRPr="004F1956">
        <w:t xml:space="preserve">, </w:t>
      </w:r>
      <w:r>
        <w:t>завершать и перезапускать</w:t>
      </w:r>
      <w:r w:rsidRPr="004F1956">
        <w:t>.</w:t>
      </w:r>
    </w:p>
    <w:p w14:paraId="2F24E6FE" w14:textId="77777777" w:rsidR="004F1956" w:rsidRDefault="004F1956" w:rsidP="004F1956">
      <w:pPr>
        <w:pStyle w:val="Picture"/>
        <w:keepNext/>
      </w:pPr>
      <w:r>
        <w:rPr>
          <w:noProof/>
        </w:rPr>
        <w:drawing>
          <wp:inline distT="0" distB="0" distL="0" distR="0" wp14:anchorId="3729FC8F" wp14:editId="4CEB4A01">
            <wp:extent cx="2099734" cy="11723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791" cy="11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C705" w14:textId="149E429A" w:rsidR="004F1956" w:rsidRDefault="004F1956" w:rsidP="004F195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>
        <w:rPr>
          <w:noProof/>
        </w:rPr>
        <w:t>10</w:t>
      </w:r>
      <w:r w:rsidR="00695FCF">
        <w:rPr>
          <w:noProof/>
        </w:rPr>
        <w:fldChar w:fldCharType="end"/>
      </w:r>
      <w:r>
        <w:t xml:space="preserve"> – Приветствие и тип заказа</w:t>
      </w:r>
    </w:p>
    <w:p w14:paraId="2F7DBB4F" w14:textId="77777777" w:rsidR="004F1956" w:rsidRDefault="004F1956" w:rsidP="004F1956">
      <w:pPr>
        <w:pStyle w:val="Picture"/>
        <w:keepNext/>
      </w:pPr>
      <w:r>
        <w:rPr>
          <w:noProof/>
        </w:rPr>
        <w:drawing>
          <wp:inline distT="0" distB="0" distL="0" distR="0" wp14:anchorId="6CED04EE" wp14:editId="734371AF">
            <wp:extent cx="2150534" cy="299282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07" cy="30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1D6B" w14:textId="34CBBD7A" w:rsidR="004F1956" w:rsidRDefault="004F1956" w:rsidP="004F195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>
        <w:rPr>
          <w:noProof/>
        </w:rPr>
        <w:t>11</w:t>
      </w:r>
      <w:r w:rsidR="00695FCF">
        <w:rPr>
          <w:noProof/>
        </w:rPr>
        <w:fldChar w:fldCharType="end"/>
      </w:r>
      <w:r>
        <w:t xml:space="preserve"> - Выбор пиццы</w:t>
      </w:r>
    </w:p>
    <w:p w14:paraId="46D1FD50" w14:textId="77777777" w:rsidR="004F1956" w:rsidRDefault="004F1956" w:rsidP="004F1956">
      <w:pPr>
        <w:pStyle w:val="Picture"/>
        <w:keepNext/>
      </w:pPr>
      <w:r>
        <w:rPr>
          <w:noProof/>
        </w:rPr>
        <w:lastRenderedPageBreak/>
        <w:drawing>
          <wp:inline distT="0" distB="0" distL="0" distR="0" wp14:anchorId="1A4E1483" wp14:editId="4DF9D1A7">
            <wp:extent cx="3022600" cy="126574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216" cy="12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616" w14:textId="45B68931" w:rsidR="004F1956" w:rsidRDefault="004F1956" w:rsidP="004F195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>
        <w:rPr>
          <w:noProof/>
        </w:rPr>
        <w:t>12</w:t>
      </w:r>
      <w:r w:rsidR="00695FCF">
        <w:rPr>
          <w:noProof/>
        </w:rPr>
        <w:fldChar w:fldCharType="end"/>
      </w:r>
      <w:r>
        <w:t xml:space="preserve"> - </w:t>
      </w:r>
      <w:r w:rsidRPr="004F1956">
        <w:t>Заве</w:t>
      </w:r>
      <w:r>
        <w:t>ршение заказа</w:t>
      </w:r>
    </w:p>
    <w:p w14:paraId="491013E6" w14:textId="5BA39CAE" w:rsidR="004F1956" w:rsidRPr="004F1956" w:rsidRDefault="004F1956" w:rsidP="004F1956">
      <w:r>
        <w:t xml:space="preserve">Финальная </w:t>
      </w:r>
      <w:r>
        <w:rPr>
          <w:lang w:val="en-US"/>
        </w:rPr>
        <w:t>UML</w:t>
      </w:r>
      <w:r>
        <w:t xml:space="preserve">-диаграмма проекта со всеми использованными классами и паттернами проектирования </w:t>
      </w:r>
      <w:proofErr w:type="spellStart"/>
      <w:r>
        <w:rPr>
          <w:lang w:val="en-US"/>
        </w:rPr>
        <w:t>GoF</w:t>
      </w:r>
      <w:proofErr w:type="spellEnd"/>
      <w:r w:rsidRPr="004F1956">
        <w:t>:</w:t>
      </w:r>
    </w:p>
    <w:p w14:paraId="1535F3AE" w14:textId="77777777" w:rsidR="004F1956" w:rsidRDefault="004F1956" w:rsidP="004F1956">
      <w:pPr>
        <w:pStyle w:val="Picture"/>
        <w:keepNext/>
      </w:pPr>
      <w:r>
        <w:rPr>
          <w:noProof/>
        </w:rPr>
        <w:drawing>
          <wp:inline distT="0" distB="0" distL="0" distR="0" wp14:anchorId="65025C87" wp14:editId="31165AF7">
            <wp:extent cx="4351867" cy="5983816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70" cy="60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97F" w14:textId="7C163C90" w:rsidR="004F1956" w:rsidRDefault="004F1956" w:rsidP="004F1956">
      <w:pPr>
        <w:pStyle w:val="Caption"/>
      </w:pPr>
      <w:r>
        <w:t xml:space="preserve">Рисунок </w:t>
      </w:r>
      <w:r w:rsidR="00695FCF">
        <w:fldChar w:fldCharType="begin"/>
      </w:r>
      <w:r w:rsidR="00695FCF">
        <w:instrText xml:space="preserve"> SEQ Рисунок \* ARABIC </w:instrText>
      </w:r>
      <w:r w:rsidR="00695FCF">
        <w:fldChar w:fldCharType="separate"/>
      </w:r>
      <w:r>
        <w:rPr>
          <w:noProof/>
        </w:rPr>
        <w:t>13</w:t>
      </w:r>
      <w:r w:rsidR="00695FCF">
        <w:rPr>
          <w:noProof/>
        </w:rPr>
        <w:fldChar w:fldCharType="end"/>
      </w:r>
      <w:r>
        <w:t xml:space="preserve"> - </w:t>
      </w:r>
      <w:r w:rsidRPr="004F1956">
        <w:t>Ди</w:t>
      </w:r>
      <w:r>
        <w:t>аграмма классов</w:t>
      </w:r>
    </w:p>
    <w:p w14:paraId="490A8124" w14:textId="5E1072C8" w:rsidR="004F1956" w:rsidRPr="004F1956" w:rsidRDefault="004F1956" w:rsidP="004F1956">
      <w:pPr>
        <w:rPr>
          <w:b/>
          <w:bCs/>
        </w:rPr>
      </w:pPr>
      <w:r>
        <w:rPr>
          <w:b/>
          <w:bCs/>
        </w:rPr>
        <w:t>Вывод</w:t>
      </w:r>
      <w:r w:rsidRPr="004F1956">
        <w:rPr>
          <w:b/>
          <w:bCs/>
        </w:rPr>
        <w:t>.</w:t>
      </w:r>
    </w:p>
    <w:p w14:paraId="381053E0" w14:textId="7F27802D" w:rsidR="004F1956" w:rsidRPr="004F1956" w:rsidRDefault="004F1956" w:rsidP="004F1956">
      <w:r>
        <w:t xml:space="preserve">Была создана система заказа пиццы на языки </w:t>
      </w:r>
      <w:r>
        <w:rPr>
          <w:lang w:val="en-US"/>
        </w:rPr>
        <w:t>Python</w:t>
      </w:r>
      <w:r w:rsidRPr="004F1956">
        <w:t xml:space="preserve"> </w:t>
      </w:r>
      <w:r>
        <w:t xml:space="preserve">с использованием паттернов проектирования </w:t>
      </w:r>
      <w:r>
        <w:rPr>
          <w:lang w:val="en-US"/>
        </w:rPr>
        <w:t>Gang</w:t>
      </w:r>
      <w:r w:rsidRPr="004F1956">
        <w:t>-</w:t>
      </w:r>
      <w:r>
        <w:rPr>
          <w:lang w:val="en-US"/>
        </w:rPr>
        <w:t>of</w:t>
      </w:r>
      <w:r w:rsidRPr="004F1956">
        <w:t>-</w:t>
      </w:r>
      <w:r>
        <w:rPr>
          <w:lang w:val="en-US"/>
        </w:rPr>
        <w:t>Four</w:t>
      </w:r>
      <w:r w:rsidRPr="004F1956">
        <w:t xml:space="preserve"> </w:t>
      </w:r>
      <w:r>
        <w:t xml:space="preserve">и описана его структура в виде </w:t>
      </w:r>
      <w:r>
        <w:rPr>
          <w:lang w:val="en-US"/>
        </w:rPr>
        <w:t>UML</w:t>
      </w:r>
      <w:r w:rsidRPr="004F1956">
        <w:t>-</w:t>
      </w:r>
      <w:r>
        <w:t>диаграммы</w:t>
      </w:r>
      <w:r w:rsidRPr="004F1956">
        <w:t>.</w:t>
      </w:r>
    </w:p>
    <w:sectPr w:rsidR="004F1956" w:rsidRPr="004F1956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A5377" w14:textId="77777777" w:rsidR="00695FCF" w:rsidRDefault="00695FCF" w:rsidP="00186C2F">
      <w:pPr>
        <w:spacing w:after="0"/>
      </w:pPr>
      <w:r>
        <w:separator/>
      </w:r>
    </w:p>
  </w:endnote>
  <w:endnote w:type="continuationSeparator" w:id="0">
    <w:p w14:paraId="0A2F50B3" w14:textId="77777777" w:rsidR="00695FCF" w:rsidRDefault="00695FCF" w:rsidP="00186C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964EF" w14:textId="77777777" w:rsidR="00695FCF" w:rsidRDefault="00695FCF" w:rsidP="00186C2F">
      <w:pPr>
        <w:spacing w:after="0"/>
      </w:pPr>
      <w:r>
        <w:separator/>
      </w:r>
    </w:p>
  </w:footnote>
  <w:footnote w:type="continuationSeparator" w:id="0">
    <w:p w14:paraId="210946C5" w14:textId="77777777" w:rsidR="00695FCF" w:rsidRDefault="00695FCF" w:rsidP="00186C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24F54"/>
    <w:multiLevelType w:val="hybridMultilevel"/>
    <w:tmpl w:val="FDB25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30386"/>
    <w:multiLevelType w:val="hybridMultilevel"/>
    <w:tmpl w:val="930E1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42AD"/>
    <w:multiLevelType w:val="hybridMultilevel"/>
    <w:tmpl w:val="4BC43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150C8"/>
    <w:multiLevelType w:val="hybridMultilevel"/>
    <w:tmpl w:val="86CA8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D4"/>
    <w:rsid w:val="00007568"/>
    <w:rsid w:val="00030F38"/>
    <w:rsid w:val="000410EB"/>
    <w:rsid w:val="00044859"/>
    <w:rsid w:val="00055868"/>
    <w:rsid w:val="00085CC1"/>
    <w:rsid w:val="000D21B6"/>
    <w:rsid w:val="000D6364"/>
    <w:rsid w:val="000F5BFF"/>
    <w:rsid w:val="0010500D"/>
    <w:rsid w:val="00170628"/>
    <w:rsid w:val="00186C2F"/>
    <w:rsid w:val="001A32D8"/>
    <w:rsid w:val="001B5B56"/>
    <w:rsid w:val="001D3BF2"/>
    <w:rsid w:val="001F1D2C"/>
    <w:rsid w:val="00227E46"/>
    <w:rsid w:val="00237972"/>
    <w:rsid w:val="002D38FE"/>
    <w:rsid w:val="002F5AB1"/>
    <w:rsid w:val="00354B37"/>
    <w:rsid w:val="003D3636"/>
    <w:rsid w:val="00426E8E"/>
    <w:rsid w:val="00435F16"/>
    <w:rsid w:val="004364AC"/>
    <w:rsid w:val="0045435D"/>
    <w:rsid w:val="0045671B"/>
    <w:rsid w:val="004645F4"/>
    <w:rsid w:val="00481916"/>
    <w:rsid w:val="004C7E9E"/>
    <w:rsid w:val="004F1956"/>
    <w:rsid w:val="005055A9"/>
    <w:rsid w:val="00510A33"/>
    <w:rsid w:val="00511746"/>
    <w:rsid w:val="00552ACE"/>
    <w:rsid w:val="005815F3"/>
    <w:rsid w:val="005C1E15"/>
    <w:rsid w:val="005C377D"/>
    <w:rsid w:val="00613A8C"/>
    <w:rsid w:val="006164B7"/>
    <w:rsid w:val="00695FCF"/>
    <w:rsid w:val="00786BBB"/>
    <w:rsid w:val="008161F1"/>
    <w:rsid w:val="00825953"/>
    <w:rsid w:val="00842E76"/>
    <w:rsid w:val="00897D41"/>
    <w:rsid w:val="008F229B"/>
    <w:rsid w:val="00933942"/>
    <w:rsid w:val="009579FD"/>
    <w:rsid w:val="00986F34"/>
    <w:rsid w:val="009B4D9E"/>
    <w:rsid w:val="00A23179"/>
    <w:rsid w:val="00A30EDB"/>
    <w:rsid w:val="00A5546E"/>
    <w:rsid w:val="00A71023"/>
    <w:rsid w:val="00A8270D"/>
    <w:rsid w:val="00AA247C"/>
    <w:rsid w:val="00AB3F0A"/>
    <w:rsid w:val="00B06865"/>
    <w:rsid w:val="00B23833"/>
    <w:rsid w:val="00B513DB"/>
    <w:rsid w:val="00B93F64"/>
    <w:rsid w:val="00BA3165"/>
    <w:rsid w:val="00BC47E2"/>
    <w:rsid w:val="00C96B31"/>
    <w:rsid w:val="00D224FD"/>
    <w:rsid w:val="00D2780B"/>
    <w:rsid w:val="00D733B1"/>
    <w:rsid w:val="00D736DF"/>
    <w:rsid w:val="00D96A7B"/>
    <w:rsid w:val="00D97DD4"/>
    <w:rsid w:val="00E20543"/>
    <w:rsid w:val="00F273D5"/>
    <w:rsid w:val="00F37F19"/>
    <w:rsid w:val="00F9320F"/>
    <w:rsid w:val="00FE1BDD"/>
    <w:rsid w:val="00FE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4F7D"/>
  <w15:docId w15:val="{5DACC6B4-45F6-474D-BE52-51060F51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0A"/>
    <w:pPr>
      <w:spacing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F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6C2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6C2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6C2F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86C2F"/>
  </w:style>
  <w:style w:type="paragraph" w:styleId="Footer">
    <w:name w:val="footer"/>
    <w:basedOn w:val="Normal"/>
    <w:link w:val="FooterChar"/>
    <w:uiPriority w:val="99"/>
    <w:unhideWhenUsed/>
    <w:rsid w:val="00186C2F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86C2F"/>
  </w:style>
  <w:style w:type="paragraph" w:customStyle="1" w:styleId="Picture">
    <w:name w:val="Picture"/>
    <w:basedOn w:val="Normal"/>
    <w:qFormat/>
    <w:rsid w:val="00AB3F0A"/>
    <w:pPr>
      <w:tabs>
        <w:tab w:val="left" w:pos="3600"/>
      </w:tabs>
      <w:jc w:val="center"/>
    </w:pPr>
    <w:rPr>
      <w:rFonts w:cs="Times New Roman"/>
      <w:szCs w:val="24"/>
    </w:rPr>
  </w:style>
  <w:style w:type="paragraph" w:styleId="NoSpacing">
    <w:name w:val="No Spacing"/>
    <w:uiPriority w:val="1"/>
    <w:qFormat/>
    <w:rsid w:val="00AB3F0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B3F0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Picture"/>
    <w:next w:val="Picture"/>
    <w:uiPriority w:val="35"/>
    <w:unhideWhenUsed/>
    <w:qFormat/>
    <w:rsid w:val="00FE1BDD"/>
    <w:pPr>
      <w:spacing w:after="200"/>
    </w:pPr>
    <w:rPr>
      <w:iCs/>
      <w:color w:val="000000" w:themeColor="text1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BD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E1BDD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E1BD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238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xelrus/Desktop/LOCAL/ITMO/AppCS/reports/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4A815F394BBEC4DAA23B13A586735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E7C6C-905C-AA40-B78B-178C4C72530E}"/>
      </w:docPartPr>
      <w:docPartBody>
        <w:p w:rsidR="00C22CA4" w:rsidRDefault="003248D5">
          <w:pPr>
            <w:pStyle w:val="44A815F394BBEC4DAA23B13A586735E4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B243553F6A641148ADF1101B6D932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9A284-72E6-2B4F-8468-20C98F9D411D}"/>
      </w:docPartPr>
      <w:docPartBody>
        <w:p w:rsidR="00C22CA4" w:rsidRDefault="003248D5">
          <w:pPr>
            <w:pStyle w:val="B243553F6A641148ADF1101B6D932E6A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038923E704136D4EAFB7E57A92B407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9F5FC6-6B68-4B44-AC07-0E762655D4FB}"/>
      </w:docPartPr>
      <w:docPartBody>
        <w:p w:rsidR="00C22CA4" w:rsidRDefault="003248D5">
          <w:pPr>
            <w:pStyle w:val="038923E704136D4EAFB7E57A92B40716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D5"/>
    <w:rsid w:val="000C1568"/>
    <w:rsid w:val="002600D6"/>
    <w:rsid w:val="00316CCE"/>
    <w:rsid w:val="003248D5"/>
    <w:rsid w:val="003673B7"/>
    <w:rsid w:val="005B6A1A"/>
    <w:rsid w:val="008319BE"/>
    <w:rsid w:val="00962E8D"/>
    <w:rsid w:val="00B31032"/>
    <w:rsid w:val="00C22CA4"/>
    <w:rsid w:val="00C43548"/>
    <w:rsid w:val="00F3268C"/>
    <w:rsid w:val="00F94963"/>
    <w:rsid w:val="00FB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A815F394BBEC4DAA23B13A586735E4">
    <w:name w:val="44A815F394BBEC4DAA23B13A586735E4"/>
  </w:style>
  <w:style w:type="paragraph" w:customStyle="1" w:styleId="B243553F6A641148ADF1101B6D932E6A">
    <w:name w:val="B243553F6A641148ADF1101B6D932E6A"/>
  </w:style>
  <w:style w:type="paragraph" w:customStyle="1" w:styleId="038923E704136D4EAFB7E57A92B40716">
    <w:name w:val="038923E704136D4EAFB7E57A92B407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6B62E-7169-084E-9161-06E5F0B98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167</TotalTime>
  <Pages>7</Pages>
  <Words>621</Words>
  <Characters>3546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Щербаков Александр Александрович</dc:creator>
  <cp:lastModifiedBy>Щербаков Александр Александрович</cp:lastModifiedBy>
  <cp:revision>14</cp:revision>
  <dcterms:created xsi:type="dcterms:W3CDTF">2020-02-15T19:01:00Z</dcterms:created>
  <dcterms:modified xsi:type="dcterms:W3CDTF">2020-12-23T11:29:00Z</dcterms:modified>
</cp:coreProperties>
</file>